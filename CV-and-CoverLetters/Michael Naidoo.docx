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sdtfl w16du wp14">
  <w:body>
    <w:p w:rsidR="00457ADE" w:rsidP="00FB4631" w:rsidRDefault="00C90004" w14:paraId="62458E25" w14:textId="4C6EBB07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7C7DF98C" wp14:editId="42EC4061">
                <wp:simplePos x="0" y="0"/>
                <wp:positionH relativeFrom="page">
                  <wp:posOffset>0</wp:posOffset>
                </wp:positionH>
                <wp:positionV relativeFrom="paragraph">
                  <wp:posOffset>-552450</wp:posOffset>
                </wp:positionV>
                <wp:extent cx="2804160" cy="10318750"/>
                <wp:effectExtent l="0" t="0" r="0" b="635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0" cy="10318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0;margin-top:-43.5pt;width:220.8pt;height:812.5pt;z-index:-2516572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alt="&quot;&quot;" o:spid="_x0000_s1026" fillcolor="#d3ccf8 [3204]" stroked="f" strokeweight="1pt" w14:anchorId="31DA92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">
                <w10:wrap anchorx="page"/>
                <w10:anchorlock/>
              </v:rect>
            </w:pict>
          </mc:Fallback>
        </mc:AlternateContent>
      </w:r>
    </w:p>
    <w:tbl>
      <w:tblPr>
        <w:tblW w:w="4998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733"/>
        <w:gridCol w:w="2681"/>
        <w:gridCol w:w="3690"/>
      </w:tblGrid>
      <w:tr w:rsidRPr="00020BEB" w:rsidR="00CF2BE7" w:rsidTr="03EBBC37" w14:paraId="62174517" w14:textId="77777777">
        <w:trPr>
          <w:trHeight w:val="3960"/>
        </w:trPr>
        <w:tc>
          <w:tcPr>
            <w:tcW w:w="3692" w:type="dxa"/>
            <w:tcMar/>
          </w:tcPr>
          <w:p w:rsidR="00FD3385" w:rsidP="00FB4631" w:rsidRDefault="00FD3385" w14:paraId="67359B8E" w14:textId="77777777">
            <w:pPr>
              <w:pStyle w:val="Heading1"/>
            </w:pPr>
          </w:p>
          <w:p w:rsidR="00FD3385" w:rsidP="00FB4631" w:rsidRDefault="00FD3385" w14:paraId="39411286" w14:textId="77777777">
            <w:pPr>
              <w:pStyle w:val="Heading1"/>
            </w:pPr>
          </w:p>
          <w:p w:rsidR="00FD3385" w:rsidP="00FB4631" w:rsidRDefault="00FD3385" w14:paraId="437C32A1" w14:textId="77777777">
            <w:pPr>
              <w:pStyle w:val="Heading1"/>
            </w:pPr>
          </w:p>
          <w:p w:rsidRPr="00771A46" w:rsidR="00FB4631" w:rsidP="00FB4631" w:rsidRDefault="00FB4631" w14:paraId="26468F38" w14:textId="0EAF28D4">
            <w:pPr>
              <w:pStyle w:val="Heading1"/>
            </w:pPr>
            <w:r w:rsidRPr="006C5F9F">
              <w:t>Contact</w:t>
            </w:r>
          </w:p>
          <w:p w:rsidRPr="00020BEB" w:rsidR="00FB4631" w:rsidP="00FB4631" w:rsidRDefault="00FB4631" w14:paraId="7BF12A83" w14:textId="77777777">
            <w:pPr>
              <w:rPr>
                <w:color w:val="auto"/>
                <w:szCs w:val="20"/>
              </w:rPr>
            </w:pPr>
          </w:p>
          <w:p w:rsidRPr="006C5F9F" w:rsidR="00FB4631" w:rsidP="00FB4631" w:rsidRDefault="00FB4631" w14:paraId="6DF8D541" w14:textId="77777777">
            <w:pPr>
              <w:pStyle w:val="ListBullet"/>
            </w:pPr>
            <w:r>
              <w:t>michaelnaidoo04@gmail.com</w:t>
            </w:r>
          </w:p>
          <w:p w:rsidRPr="006C5F9F" w:rsidR="00FB4631" w:rsidP="00FB4631" w:rsidRDefault="00FB4631" w14:paraId="7E1A0D94" w14:textId="32381A6E">
            <w:pPr>
              <w:pStyle w:val="ListBullet"/>
            </w:pPr>
            <w:proofErr w:type="gramStart"/>
            <w:r>
              <w:t>michael-naidoo.github.i</w:t>
            </w:r>
            <w:r w:rsidR="00063507">
              <w:t>o</w:t>
            </w:r>
            <w:proofErr w:type="gramEnd"/>
          </w:p>
          <w:p w:rsidRPr="006C5F9F" w:rsidR="00FB4631" w:rsidP="00FB4631" w:rsidRDefault="00FB4631" w14:paraId="4887E76B" w14:textId="77777777">
            <w:pPr>
              <w:pStyle w:val="ListBullet"/>
            </w:pPr>
            <w:r>
              <w:t>064-750-4175</w:t>
            </w:r>
          </w:p>
          <w:p w:rsidR="00FB4631" w:rsidP="00FB4631" w:rsidRDefault="00FB4631" w14:paraId="20C5C911" w14:textId="77777777">
            <w:pPr>
              <w:pStyle w:val="ListBullet"/>
            </w:pPr>
            <w:r>
              <w:t>Randburg, GP</w:t>
            </w:r>
          </w:p>
          <w:p w:rsidR="00FB4631" w:rsidP="00FB4631" w:rsidRDefault="00AD515D" w14:paraId="4B470395" w14:textId="15AA2991">
            <w:pPr>
              <w:pStyle w:val="ListBullet"/>
            </w:pPr>
            <w:hyperlink w:history="1" r:id="rId11">
              <w:r w:rsidRPr="0089205B">
                <w:rPr>
                  <w:rStyle w:val="Hyperlink"/>
                </w:rPr>
                <w:t>https://www.linkedin.com/in/michael-naidoo-74123b22a/</w:t>
              </w:r>
            </w:hyperlink>
            <w:r>
              <w:t xml:space="preserve"> </w:t>
            </w:r>
          </w:p>
          <w:p w:rsidRPr="00EF0E02" w:rsidR="00CF2BE7" w:rsidP="00FB4631" w:rsidRDefault="00CF2BE7" w14:paraId="0BEEB384" w14:textId="002B6AEA"/>
        </w:tc>
        <w:tc>
          <w:tcPr>
            <w:tcW w:w="733" w:type="dxa"/>
            <w:vMerge w:val="restart"/>
            <w:tcMar/>
          </w:tcPr>
          <w:p w:rsidRPr="00020BEB" w:rsidR="00CF2BE7" w:rsidP="00FB4631" w:rsidRDefault="00CF2BE7" w14:paraId="5F698FD7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Mar/>
          </w:tcPr>
          <w:p w:rsidRPr="00063507" w:rsidR="34C479AF" w:rsidP="00FB4631" w:rsidRDefault="00A452BD" w14:paraId="6FC0107B" w14:textId="1DAFB651">
            <w:pPr>
              <w:pStyle w:val="Title"/>
              <w:rPr>
                <w:sz w:val="56"/>
                <w:szCs w:val="48"/>
              </w:rPr>
            </w:pPr>
            <w:r w:rsidRPr="770ED971" w:rsidR="7C2B3509">
              <w:rPr>
                <w:sz w:val="56"/>
                <w:szCs w:val="56"/>
              </w:rPr>
              <w:t>Michael Naidoo</w:t>
            </w:r>
          </w:p>
          <w:p w:rsidR="24B2698A" w:rsidP="770ED971" w:rsidRDefault="24B2698A" w14:paraId="526BB106" w14:textId="5E936CE8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03EBBC37" w:rsidR="6EAE9ADA">
              <w:rPr>
                <w:b w:val="1"/>
                <w:bCs w:val="1"/>
                <w:sz w:val="28"/>
                <w:szCs w:val="28"/>
              </w:rPr>
              <w:t>Systems/UX Designer</w:t>
            </w:r>
          </w:p>
          <w:p w:rsidRPr="006C5F9F" w:rsidR="00CF2BE7" w:rsidP="03EBBC37" w:rsidRDefault="00CF2BE7" w14:paraId="1828CC0C" w14:textId="6C60A0E2">
            <w:pPr>
              <w:pStyle w:val="Normal"/>
            </w:pPr>
            <w:r w:rsidRPr="03EBBC37" w:rsidR="7A291839">
              <w:rPr>
                <w:rFonts w:ascii="Century Gothic" w:hAnsi="Century Gothic" w:eastAsia="Century Gothic" w:cs="Century Gothic"/>
                <w:noProof w:val="0"/>
                <w:sz w:val="20"/>
                <w:szCs w:val="20"/>
                <w:lang w:val="en-US"/>
              </w:rPr>
              <w:t xml:space="preserve">University </w:t>
            </w:r>
            <w:r w:rsidRPr="03EBBC37" w:rsidR="7A291839">
              <w:rPr>
                <w:rFonts w:ascii="Century Gothic" w:hAnsi="Century Gothic" w:eastAsia="Century Gothic" w:cs="Century Gothic"/>
                <w:noProof w:val="0"/>
                <w:sz w:val="20"/>
                <w:szCs w:val="20"/>
                <w:lang w:val="en-US"/>
              </w:rPr>
              <w:t>graduate</w:t>
            </w:r>
            <w:r w:rsidRPr="03EBBC37" w:rsidR="7A291839">
              <w:rPr>
                <w:rFonts w:ascii="Century Gothic" w:hAnsi="Century Gothic" w:eastAsia="Century Gothic" w:cs="Century Gothic"/>
                <w:noProof w:val="0"/>
                <w:sz w:val="20"/>
                <w:szCs w:val="20"/>
                <w:lang w:val="en-US"/>
              </w:rPr>
              <w:t xml:space="preserve"> with 4+ years of experience in system and experience design targeted towards the development of games. I am currently a trainer at </w:t>
            </w:r>
            <w:r w:rsidRPr="03EBBC37" w:rsidR="7A291839">
              <w:rPr>
                <w:rFonts w:ascii="Century Gothic" w:hAnsi="Century Gothic" w:eastAsia="Century Gothic" w:cs="Century Gothic"/>
                <w:noProof w:val="0"/>
                <w:sz w:val="20"/>
                <w:szCs w:val="20"/>
                <w:lang w:val="en-US"/>
              </w:rPr>
              <w:t>Logiscool</w:t>
            </w:r>
            <w:r w:rsidRPr="03EBBC37" w:rsidR="7A291839">
              <w:rPr>
                <w:rFonts w:ascii="Century Gothic" w:hAnsi="Century Gothic" w:eastAsia="Century Gothic" w:cs="Century Gothic"/>
                <w:noProof w:val="0"/>
                <w:sz w:val="20"/>
                <w:szCs w:val="20"/>
                <w:lang w:val="en-US"/>
              </w:rPr>
              <w:t xml:space="preserve">, having previously worked in a similar position at the company's Bedfored View branch. Between the two positions, I served as the Wits Sports Council Secretary and the Wits Tang Soo Do Club </w:t>
            </w:r>
            <w:r w:rsidRPr="03EBBC37" w:rsidR="7A291839">
              <w:rPr>
                <w:rFonts w:ascii="Century Gothic" w:hAnsi="Century Gothic" w:eastAsia="Century Gothic" w:cs="Century Gothic"/>
                <w:noProof w:val="0"/>
                <w:sz w:val="20"/>
                <w:szCs w:val="20"/>
                <w:lang w:val="en-US"/>
              </w:rPr>
              <w:t>Chairman</w:t>
            </w:r>
            <w:r w:rsidRPr="03EBBC37" w:rsidR="7A291839">
              <w:rPr>
                <w:rFonts w:ascii="Century Gothic" w:hAnsi="Century Gothic" w:eastAsia="Century Gothic" w:cs="Century Gothic"/>
                <w:noProof w:val="0"/>
                <w:sz w:val="20"/>
                <w:szCs w:val="20"/>
                <w:lang w:val="en-US"/>
              </w:rPr>
              <w:t>. I am an aspiring System/UX Designer with an expressed interest in how users experience the system I create.</w:t>
            </w:r>
          </w:p>
          <w:p w:rsidRPr="00063507" w:rsidR="00063507" w:rsidP="00063507" w:rsidRDefault="00063507" w14:paraId="7028A38D" w14:textId="24989A64"/>
        </w:tc>
      </w:tr>
      <w:tr w:rsidRPr="00020BEB" w:rsidR="003F0916" w:rsidTr="03EBBC37" w14:paraId="204102FD" w14:textId="77777777">
        <w:trPr>
          <w:trHeight w:val="432"/>
        </w:trPr>
        <w:tc>
          <w:tcPr>
            <w:tcW w:w="3692" w:type="dxa"/>
            <w:vMerge w:val="restart"/>
            <w:tcMar/>
          </w:tcPr>
          <w:p w:rsidRPr="00C822BF" w:rsidR="00063507" w:rsidP="00063507" w:rsidRDefault="00063507" w14:paraId="0E61951B" w14:textId="77777777">
            <w:pPr>
              <w:pStyle w:val="Heading1"/>
            </w:pPr>
            <w:r w:rsidRPr="006C5F9F">
              <w:t>Education</w:t>
            </w:r>
          </w:p>
          <w:p w:rsidRPr="009B4B3C" w:rsidR="00063507" w:rsidP="2A6B11C5" w:rsidRDefault="00063507" w14:paraId="50A1E2AE" w14:textId="77777777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</w:pPr>
          </w:p>
          <w:p w:rsidR="00063507" w:rsidP="2A6B11C5" w:rsidRDefault="00063507" w14:paraId="6D821E0D" w14:textId="32EDFED8">
            <w:pPr>
              <w:pStyle w:val="Normal"/>
              <w:rPr>
                <w:rFonts w:ascii="Century Gothic" w:hAnsi="Century Gothic" w:eastAsia="Century Gothic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0"/>
                <w:szCs w:val="20"/>
                <w:lang w:val="en-US" w:eastAsia="en-US" w:bidi="ar-SA"/>
              </w:rPr>
            </w:pPr>
            <w:r w:rsidRPr="2A6B11C5" w:rsidR="5B58349F">
              <w:rPr>
                <w:rFonts w:ascii="Century Gothic" w:hAnsi="Century Gothic" w:eastAsia="Century Gothic" w:cs="Arial" w:asciiTheme="minorAscii" w:hAnsiTheme="minorAscii" w:eastAsiaTheme="minorAscii" w:cstheme="minorBidi"/>
                <w:noProof w:val="0"/>
                <w:color w:val="000000" w:themeColor="text1" w:themeTint="FF" w:themeShade="FF"/>
                <w:sz w:val="20"/>
                <w:szCs w:val="20"/>
                <w:lang w:val="en-US" w:eastAsia="en-US" w:bidi="ar-SA"/>
              </w:rPr>
              <w:t>BA Digital Arts</w:t>
            </w:r>
          </w:p>
          <w:p w:rsidR="00063507" w:rsidP="00063507" w:rsidRDefault="00063507" w14:paraId="33C7C7B1" w14:textId="77777777">
            <w:r>
              <w:t>University of the Witwatersrand</w:t>
            </w:r>
          </w:p>
          <w:p w:rsidRPr="00E06CE9" w:rsidR="00063507" w:rsidP="00063507" w:rsidRDefault="00063507" w14:paraId="1244AB98" w14:textId="72601958">
            <w:r w:rsidR="00063507">
              <w:rPr/>
              <w:t>2022-2025 (Graduated</w:t>
            </w:r>
            <w:r w:rsidR="22F04694">
              <w:rPr/>
              <w:t xml:space="preserve"> – NQF lvl 8</w:t>
            </w:r>
            <w:r w:rsidR="00063507">
              <w:rPr/>
              <w:t>)</w:t>
            </w:r>
          </w:p>
          <w:p w:rsidR="03EBBC37" w:rsidP="03EBBC37" w:rsidRDefault="03EBBC37" w14:paraId="52954263" w14:textId="6BC37E33">
            <w:pPr>
              <w:pStyle w:val="Normal"/>
            </w:pPr>
            <w:r>
              <w:br/>
            </w:r>
            <w:r w:rsidR="6821C6FD">
              <w:rPr/>
              <w:t>CS50 Introduction to Computer Science</w:t>
            </w:r>
          </w:p>
          <w:p w:rsidR="6821C6FD" w:rsidP="03EBBC37" w:rsidRDefault="6821C6FD" w14:paraId="2A4D2A2F" w14:textId="2E595DE7">
            <w:pPr>
              <w:pStyle w:val="Normal"/>
            </w:pPr>
            <w:r w:rsidR="6821C6FD">
              <w:rPr/>
              <w:t>University of Harvard via Edx</w:t>
            </w:r>
          </w:p>
          <w:p w:rsidR="6821C6FD" w:rsidP="03EBBC37" w:rsidRDefault="6821C6FD" w14:paraId="4264E12B" w14:textId="122F3D46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</w:pPr>
            <w:r w:rsidR="6821C6FD">
              <w:rPr/>
              <w:t>2026 – now</w:t>
            </w:r>
          </w:p>
          <w:p w:rsidRPr="00C822BF" w:rsidR="003F0916" w:rsidP="00FB4631" w:rsidRDefault="003F0916" w14:paraId="550D7130" w14:textId="6F7794F9">
            <w:pPr>
              <w:pStyle w:val="Heading1"/>
            </w:pPr>
            <w:r w:rsidRPr="006C5F9F">
              <w:t>Skills</w:t>
            </w:r>
          </w:p>
          <w:p w:rsidRPr="008377D9" w:rsidR="003F0916" w:rsidP="00FB4631" w:rsidRDefault="003F0916" w14:paraId="7FBC1EB7" w14:textId="77777777">
            <w:pPr>
              <w:spacing w:line="360" w:lineRule="auto"/>
              <w:rPr>
                <w:color w:val="auto"/>
                <w:szCs w:val="20"/>
              </w:rPr>
            </w:pPr>
          </w:p>
          <w:p w:rsidRPr="00CF2BE7" w:rsidR="003F0916" w:rsidP="00FB4631" w:rsidRDefault="003F0916" w14:paraId="07D6CEC5" w14:textId="6F175365">
            <w:pPr>
              <w:pStyle w:val="ListBullet"/>
              <w:rPr/>
            </w:pPr>
            <w:r w:rsidR="43388CDA">
              <w:rPr/>
              <w:t>C#</w:t>
            </w:r>
          </w:p>
          <w:p w:rsidRPr="00CF2BE7" w:rsidR="003F0916" w:rsidP="00FB4631" w:rsidRDefault="003F0916" w14:paraId="5E520ADA" w14:textId="18C4E244">
            <w:pPr>
              <w:pStyle w:val="ListBullet"/>
              <w:rPr/>
            </w:pPr>
            <w:r w:rsidR="43388CDA">
              <w:rPr/>
              <w:t>Python</w:t>
            </w:r>
          </w:p>
          <w:p w:rsidRPr="00CF2BE7" w:rsidR="003F0916" w:rsidP="00FB4631" w:rsidRDefault="003F0916" w14:paraId="21571556" w14:textId="53094831">
            <w:pPr>
              <w:pStyle w:val="ListBullet"/>
              <w:rPr/>
            </w:pPr>
            <w:r w:rsidR="43388CDA">
              <w:rPr/>
              <w:t>HTML</w:t>
            </w:r>
          </w:p>
          <w:p w:rsidRPr="00CF2BE7" w:rsidR="003F0916" w:rsidP="00FB4631" w:rsidRDefault="003F0916" w14:paraId="1E20D7DB" w14:textId="2FAE5BC9">
            <w:pPr>
              <w:pStyle w:val="ListBullet"/>
              <w:rPr/>
            </w:pPr>
            <w:r w:rsidR="43388CDA">
              <w:rPr/>
              <w:t>CSS</w:t>
            </w:r>
          </w:p>
          <w:p w:rsidRPr="00CF2BE7" w:rsidR="003F0916" w:rsidP="00FB4631" w:rsidRDefault="003F0916" w14:paraId="60129F90" w14:textId="7F6DB783">
            <w:pPr>
              <w:pStyle w:val="ListBullet"/>
              <w:rPr/>
            </w:pPr>
            <w:r w:rsidR="040652A3">
              <w:rPr/>
              <w:t>Data Analytics</w:t>
            </w:r>
          </w:p>
          <w:p w:rsidRPr="00CF2BE7" w:rsidR="003F0916" w:rsidP="00FB4631" w:rsidRDefault="003F0916" w14:paraId="3D67EB01" w14:textId="2D902EA3">
            <w:pPr>
              <w:pStyle w:val="ListBullet"/>
              <w:rPr/>
            </w:pPr>
            <w:r w:rsidR="040652A3">
              <w:rPr/>
              <w:t>Teamwork Skills</w:t>
            </w:r>
          </w:p>
          <w:p w:rsidRPr="00CF2BE7" w:rsidR="003F0916" w:rsidP="00FB4631" w:rsidRDefault="003F0916" w14:paraId="2A47CFA1" w14:textId="7BE8A242">
            <w:pPr>
              <w:pStyle w:val="ListBullet"/>
              <w:rPr/>
            </w:pPr>
            <w:r w:rsidR="040652A3">
              <w:rPr/>
              <w:t>Willingness to Learn</w:t>
            </w:r>
          </w:p>
          <w:p w:rsidRPr="00CF2BE7" w:rsidR="003F0916" w:rsidP="00FB4631" w:rsidRDefault="003F0916" w14:paraId="6DE6D3AD" w14:textId="4904FF9E">
            <w:pPr>
              <w:pStyle w:val="ListBullet"/>
              <w:rPr/>
            </w:pPr>
            <w:r w:rsidR="040652A3">
              <w:rPr/>
              <w:t>Decision</w:t>
            </w:r>
            <w:r w:rsidR="040652A3">
              <w:rPr/>
              <w:t xml:space="preserve"> Making Under Pressure</w:t>
            </w:r>
          </w:p>
          <w:p w:rsidRPr="00CF2BE7" w:rsidR="003F0916" w:rsidP="00FB4631" w:rsidRDefault="003F0916" w14:paraId="4BE09AA2" w14:textId="45A97057">
            <w:pPr>
              <w:pStyle w:val="ListBullet"/>
              <w:rPr/>
            </w:pPr>
            <w:r w:rsidR="040652A3">
              <w:rPr/>
              <w:t>Microsoft Office</w:t>
            </w:r>
          </w:p>
          <w:p w:rsidRPr="00CF2BE7" w:rsidR="003F0916" w:rsidP="00FB4631" w:rsidRDefault="003F0916" w14:paraId="0C882590" w14:textId="3A4DD95C">
            <w:pPr>
              <w:pStyle w:val="ListBullet"/>
              <w:rPr/>
            </w:pPr>
            <w:r w:rsidR="040652A3">
              <w:rPr/>
              <w:t>Predictive Moddeling</w:t>
            </w:r>
          </w:p>
          <w:p w:rsidRPr="00CF2BE7" w:rsidR="003F0916" w:rsidP="00FB4631" w:rsidRDefault="003F0916" w14:paraId="2513EB45" w14:textId="7EAFE40A">
            <w:pPr>
              <w:pStyle w:val="ListBullet"/>
              <w:rPr/>
            </w:pPr>
            <w:r w:rsidR="040652A3">
              <w:rPr/>
              <w:t>Attention to Detail</w:t>
            </w:r>
          </w:p>
        </w:tc>
        <w:tc>
          <w:tcPr>
            <w:tcW w:w="733" w:type="dxa"/>
            <w:vMerge/>
            <w:tcMar/>
          </w:tcPr>
          <w:p w:rsidRPr="00020BEB" w:rsidR="003F0916" w:rsidP="00FB4631" w:rsidRDefault="003F0916" w14:paraId="08357695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Mar/>
          </w:tcPr>
          <w:p w:rsidRPr="00020BEB" w:rsidR="003F0916" w:rsidP="00FB4631" w:rsidRDefault="003F0916" w14:paraId="5547E21A" w14:textId="77777777">
            <w:pPr>
              <w:pStyle w:val="Heading1"/>
            </w:pPr>
            <w:r w:rsidRPr="006C5F9F">
              <w:t>Experience</w:t>
            </w:r>
          </w:p>
          <w:p w:rsidR="003F0916" w:rsidP="00FB4631" w:rsidRDefault="003F0916" w14:paraId="41B9D098" w14:textId="77777777"/>
          <w:p w:rsidRPr="006C5F9F" w:rsidR="003F0916" w:rsidP="009C44E8" w:rsidRDefault="003F0916" w14:paraId="10842632" w14:textId="77777777">
            <w:pPr>
              <w:pStyle w:val="Heading2"/>
            </w:pPr>
            <w:r>
              <w:t xml:space="preserve">trainer </w:t>
            </w:r>
            <w:r>
              <w:rPr>
                <w:rStyle w:val="NotBold"/>
              </w:rPr>
              <w:t>logiscool Sandton</w:t>
            </w:r>
          </w:p>
          <w:p w:rsidRPr="006C5F9F" w:rsidR="003F0916" w:rsidP="009C44E8" w:rsidRDefault="003F0916" w14:paraId="38BA10E0" w14:textId="77777777">
            <w:pPr>
              <w:pStyle w:val="Heading3"/>
            </w:pPr>
            <w:r>
              <w:t>Oct 2025</w:t>
            </w:r>
            <w:r w:rsidRPr="006C5F9F">
              <w:t xml:space="preserve"> </w:t>
            </w:r>
            <w:r>
              <w:t>–</w:t>
            </w:r>
            <w:r w:rsidRPr="006C5F9F">
              <w:t xml:space="preserve"> </w:t>
            </w:r>
            <w:r>
              <w:t>Present</w:t>
            </w:r>
          </w:p>
          <w:p w:rsidR="003F0916" w:rsidP="00FB4631" w:rsidRDefault="003F0916" w14:paraId="3D2B0096" w14:textId="77777777">
            <w:pPr>
              <w:tabs>
                <w:tab w:val="left" w:pos="1680"/>
              </w:tabs>
            </w:pPr>
            <w:r>
              <w:t xml:space="preserve">Teaching students basic game design using Roblox as a teaching and development environment. </w:t>
            </w:r>
            <w:r w:rsidRPr="009C44E8">
              <w:t>Used Lociscool’s Internal development space to translate complex programming concepts into understandable teaching material.</w:t>
            </w:r>
          </w:p>
          <w:p w:rsidRPr="00CA07A7" w:rsidR="003F0916" w:rsidP="00FB4631" w:rsidRDefault="003F0916" w14:paraId="0612F4AB" w14:textId="55262A81">
            <w:pPr>
              <w:tabs>
                <w:tab w:val="left" w:pos="1680"/>
              </w:tabs>
            </w:pPr>
          </w:p>
        </w:tc>
      </w:tr>
      <w:tr w:rsidRPr="00020BEB" w:rsidR="003F0916" w:rsidTr="03EBBC37" w14:paraId="62950790" w14:textId="77777777">
        <w:trPr>
          <w:trHeight w:val="2011"/>
        </w:trPr>
        <w:tc>
          <w:tcPr>
            <w:tcW w:w="3692" w:type="dxa"/>
            <w:vMerge/>
            <w:tcMar/>
          </w:tcPr>
          <w:p w:rsidRPr="00CA07A7" w:rsidR="003F0916" w:rsidP="00FB4631" w:rsidRDefault="003F0916" w14:paraId="791C6698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3" w:type="dxa"/>
            <w:vMerge/>
            <w:tcMar/>
          </w:tcPr>
          <w:p w:rsidRPr="00020BEB" w:rsidR="003F0916" w:rsidP="00FB4631" w:rsidRDefault="003F0916" w14:paraId="5198C862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Mar/>
          </w:tcPr>
          <w:p w:rsidRPr="006C5F9F" w:rsidR="003F0916" w:rsidP="003F0916" w:rsidRDefault="008A34AC" w14:paraId="7C26B5FD" w14:textId="3C9C1562">
            <w:pPr>
              <w:pStyle w:val="Heading2"/>
            </w:pPr>
            <w:r>
              <w:t>Secretary</w:t>
            </w:r>
            <w:r w:rsidRPr="006C5F9F" w:rsidR="003F0916">
              <w:t xml:space="preserve"> </w:t>
            </w:r>
            <w:r w:rsidR="003F0916">
              <w:rPr>
                <w:rStyle w:val="NotBold"/>
              </w:rPr>
              <w:t xml:space="preserve">Wits Sports </w:t>
            </w:r>
            <w:r>
              <w:rPr>
                <w:rStyle w:val="NotBold"/>
              </w:rPr>
              <w:t>Council</w:t>
            </w:r>
          </w:p>
          <w:p w:rsidRPr="006C5F9F" w:rsidR="003F0916" w:rsidP="003F0916" w:rsidRDefault="003F0916" w14:paraId="74209E86" w14:textId="77777777">
            <w:pPr>
              <w:pStyle w:val="Heading3"/>
            </w:pPr>
            <w:r>
              <w:t>Nov 2024</w:t>
            </w:r>
            <w:r w:rsidRPr="006C5F9F">
              <w:t xml:space="preserve"> </w:t>
            </w:r>
            <w:r>
              <w:t>–</w:t>
            </w:r>
            <w:r w:rsidRPr="006C5F9F">
              <w:t xml:space="preserve"> </w:t>
            </w:r>
            <w:r>
              <w:t>Nov</w:t>
            </w:r>
            <w:r w:rsidRPr="006C5F9F">
              <w:t xml:space="preserve"> 20</w:t>
            </w:r>
            <w:r>
              <w:t>25</w:t>
            </w:r>
            <w:r w:rsidRPr="006C5F9F">
              <w:t xml:space="preserve"> </w:t>
            </w:r>
          </w:p>
          <w:p w:rsidR="003F0916" w:rsidP="003F0916" w:rsidRDefault="003F0916" w14:paraId="226E5F03" w14:textId="525046A1">
            <w:r>
              <w:t xml:space="preserve">Oversaw the administrative processes of the most successful and the most active year of the Wits Sports Council </w:t>
            </w:r>
            <w:r w:rsidR="00D66501">
              <w:t>since 2019</w:t>
            </w:r>
            <w:r>
              <w:t xml:space="preserve">, hosting 3x more </w:t>
            </w:r>
            <w:r w:rsidR="008A34AC">
              <w:t>interclub</w:t>
            </w:r>
            <w:r>
              <w:t xml:space="preserve"> events</w:t>
            </w:r>
            <w:r w:rsidR="00D66501">
              <w:t xml:space="preserve"> than in 2024</w:t>
            </w:r>
            <w:r>
              <w:t xml:space="preserve">. I also </w:t>
            </w:r>
            <w:proofErr w:type="spellStart"/>
            <w:r w:rsidR="008A34AC">
              <w:t>finalised</w:t>
            </w:r>
            <w:proofErr w:type="spellEnd"/>
            <w:r>
              <w:t xml:space="preserve"> the first official constitution of the Wits Sports Council in almost a decade without one.</w:t>
            </w:r>
          </w:p>
          <w:p w:rsidR="003F0916" w:rsidP="00FB4631" w:rsidRDefault="003F0916" w14:paraId="499AE2DD" w14:textId="77777777">
            <w:pPr>
              <w:pStyle w:val="Heading2"/>
            </w:pPr>
          </w:p>
          <w:p w:rsidRPr="00E06CE9" w:rsidR="003F0916" w:rsidP="00FB4631" w:rsidRDefault="003F0916" w14:paraId="55FE10A0" w14:textId="77777777">
            <w:pPr>
              <w:pStyle w:val="Heading2"/>
            </w:pPr>
            <w:r>
              <w:t>Chairman</w:t>
            </w:r>
            <w:r w:rsidRPr="00E06CE9">
              <w:t xml:space="preserve"> </w:t>
            </w:r>
            <w:r>
              <w:rPr>
                <w:rStyle w:val="NotBold"/>
              </w:rPr>
              <w:t>Wits Tang Soo Do club</w:t>
            </w:r>
          </w:p>
          <w:p w:rsidRPr="006C5F9F" w:rsidR="003F0916" w:rsidP="00FB4631" w:rsidRDefault="003F0916" w14:paraId="0ED0A9E3" w14:textId="77777777">
            <w:pPr>
              <w:pStyle w:val="Heading3"/>
            </w:pPr>
            <w:r>
              <w:t>Nov 2023 - Nov 2024</w:t>
            </w:r>
          </w:p>
          <w:p w:rsidRPr="003F0916" w:rsidR="003F0916" w:rsidP="003F0916" w:rsidRDefault="003F0916" w14:paraId="711C37C9" w14:textId="06D60299">
            <w:r>
              <w:t xml:space="preserve">Led the Tang Soo Do Club through its most financially successful year since the Covid-19 pandemic by increasing the number of </w:t>
            </w:r>
            <w:r w:rsidR="008A34AC">
              <w:t>revenue-generating</w:t>
            </w:r>
            <w:r>
              <w:t xml:space="preserve"> events hosted by 50%. In doing this</w:t>
            </w:r>
            <w:r w:rsidR="008A34AC">
              <w:t>,</w:t>
            </w:r>
            <w:r>
              <w:t xml:space="preserve"> I also reopened the clubhouse and restructured the social atmosphere to encourage member retention</w:t>
            </w:r>
            <w:r w:rsidR="008A34AC">
              <w:t>,</w:t>
            </w:r>
            <w:r>
              <w:t xml:space="preserve"> increasing that by over 100% leading to an increased club income from membership fees.</w:t>
            </w:r>
          </w:p>
        </w:tc>
      </w:tr>
      <w:tr w:rsidRPr="00020BEB" w:rsidR="003F0916" w:rsidTr="03EBBC37" w14:paraId="0E2FB2D0" w14:textId="77777777">
        <w:trPr>
          <w:trHeight w:val="180"/>
        </w:trPr>
        <w:tc>
          <w:tcPr>
            <w:tcW w:w="3692" w:type="dxa"/>
            <w:vMerge/>
            <w:tcMar/>
          </w:tcPr>
          <w:p w:rsidRPr="00CA07A7" w:rsidR="003F0916" w:rsidP="00FB4631" w:rsidRDefault="003F0916" w14:paraId="0A500EBC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3" w:type="dxa"/>
            <w:vMerge/>
            <w:tcMar/>
          </w:tcPr>
          <w:p w:rsidRPr="00020BEB" w:rsidR="003F0916" w:rsidP="00FB4631" w:rsidRDefault="003F0916" w14:paraId="3C51F998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Mar/>
          </w:tcPr>
          <w:p w:rsidR="003F0916" w:rsidP="00FB4631" w:rsidRDefault="003F0916" w14:paraId="2FE11802" w14:textId="30B6522C">
            <w:pPr>
              <w:pStyle w:val="Heading1"/>
            </w:pPr>
          </w:p>
        </w:tc>
        <w:tc>
          <w:tcPr>
            <w:tcW w:w="3690" w:type="dxa"/>
            <w:tcMar/>
          </w:tcPr>
          <w:p w:rsidR="003F0916" w:rsidP="00FB4631" w:rsidRDefault="003F0916" w14:paraId="6962CBC2" w14:textId="77777777">
            <w:pPr>
              <w:pStyle w:val="Heading1"/>
            </w:pPr>
          </w:p>
        </w:tc>
      </w:tr>
      <w:tr w:rsidRPr="00020BEB" w:rsidR="003F0916" w:rsidTr="03EBBC37" w14:paraId="24A0E3BA" w14:textId="77777777">
        <w:trPr>
          <w:trHeight w:val="512"/>
        </w:trPr>
        <w:tc>
          <w:tcPr>
            <w:tcW w:w="3692" w:type="dxa"/>
            <w:vMerge/>
            <w:tcMar/>
          </w:tcPr>
          <w:p w:rsidRPr="00CA07A7" w:rsidR="003F0916" w:rsidP="00FB4631" w:rsidRDefault="003F0916" w14:paraId="56EB872A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3" w:type="dxa"/>
            <w:vMerge/>
            <w:tcMar/>
          </w:tcPr>
          <w:p w:rsidRPr="00020BEB" w:rsidR="003F0916" w:rsidP="00FB4631" w:rsidRDefault="003F0916" w14:paraId="24AD398A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Mar/>
          </w:tcPr>
          <w:p w:rsidRPr="006C5F9F" w:rsidR="003F0916" w:rsidP="003F0916" w:rsidRDefault="003F0916" w14:paraId="2273CE60" w14:textId="77777777">
            <w:pPr>
              <w:pStyle w:val="Heading2"/>
            </w:pPr>
            <w:r>
              <w:t xml:space="preserve">trainer </w:t>
            </w:r>
            <w:r>
              <w:rPr>
                <w:rStyle w:val="NotBold"/>
              </w:rPr>
              <w:t>logiscool bedfordview</w:t>
            </w:r>
          </w:p>
          <w:p w:rsidRPr="006C5F9F" w:rsidR="003F0916" w:rsidP="003F0916" w:rsidRDefault="003F0916" w14:paraId="4FC11077" w14:textId="77777777">
            <w:pPr>
              <w:pStyle w:val="Heading3"/>
            </w:pPr>
            <w:r>
              <w:t>Nov 2023</w:t>
            </w:r>
            <w:r w:rsidRPr="006C5F9F">
              <w:t xml:space="preserve"> </w:t>
            </w:r>
            <w:r>
              <w:t>–</w:t>
            </w:r>
            <w:r w:rsidRPr="006C5F9F">
              <w:t xml:space="preserve"> </w:t>
            </w:r>
            <w:r>
              <w:t>Jan 2024</w:t>
            </w:r>
          </w:p>
          <w:p w:rsidR="003F0916" w:rsidP="003F0916" w:rsidRDefault="003F0916" w14:paraId="3CA18C08" w14:textId="0BE150E8">
            <w:proofErr w:type="gramStart"/>
            <w:r>
              <w:t>Taught</w:t>
            </w:r>
            <w:proofErr w:type="gramEnd"/>
            <w:r>
              <w:t xml:space="preserve"> students basic game design using Roblox as an easy teaching and development environment</w:t>
            </w:r>
            <w:r w:rsidR="008A34AC">
              <w:t>,</w:t>
            </w:r>
            <w:r>
              <w:t xml:space="preserve"> allowing students with learning disabilities to absorb </w:t>
            </w:r>
            <w:r w:rsidR="008A34AC">
              <w:t xml:space="preserve">and </w:t>
            </w:r>
            <w:r>
              <w:t>retain taught skills.</w:t>
            </w:r>
          </w:p>
          <w:p w:rsidR="003F0916" w:rsidP="003F0916" w:rsidRDefault="003F0916" w14:paraId="5DA38808" w14:textId="77777777"/>
          <w:p w:rsidR="003F0916" w:rsidP="003F0916" w:rsidRDefault="003F0916" w14:paraId="41EFE5FC" w14:textId="77777777"/>
          <w:p w:rsidR="00063507" w:rsidP="003F0916" w:rsidRDefault="00063507" w14:paraId="37C4BC59" w14:textId="77777777"/>
          <w:p w:rsidR="003F0916" w:rsidP="00FB4631" w:rsidRDefault="003F0916" w14:paraId="59752B17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PROJECTS</w:t>
            </w:r>
          </w:p>
          <w:p w:rsidR="003F0916" w:rsidP="00FB4631" w:rsidRDefault="003F0916" w14:paraId="7F02FA07" w14:textId="3E514829">
            <w:r>
              <w:t xml:space="preserve">Samurai Senshi – A 2D </w:t>
            </w:r>
            <w:r w:rsidR="008A34AC">
              <w:t>Samurai-based</w:t>
            </w:r>
            <w:r>
              <w:t xml:space="preserve"> fighting game that uses a combination of weapons with set move sets to create different characters, allowing for the easy expansion of </w:t>
            </w:r>
            <w:r w:rsidR="008A34AC">
              <w:t>unique-feeling</w:t>
            </w:r>
            <w:r>
              <w:t xml:space="preserve"> characters.</w:t>
            </w:r>
          </w:p>
          <w:p w:rsidR="003F0916" w:rsidP="00FB4631" w:rsidRDefault="003F0916" w14:paraId="303ED53B" w14:textId="77777777"/>
          <w:p w:rsidR="003F0916" w:rsidP="00FB4631" w:rsidRDefault="003F0916" w14:paraId="7587077B" w14:textId="320F89A2">
            <w:r>
              <w:t xml:space="preserve">Social Glow – A 3D narrative game that </w:t>
            </w:r>
            <w:proofErr w:type="spellStart"/>
            <w:r w:rsidR="008A34AC">
              <w:t>criticises</w:t>
            </w:r>
            <w:proofErr w:type="spellEnd"/>
            <w:r>
              <w:t xml:space="preserve"> cancel culture using a dual status system to track and affect the player’s progress.</w:t>
            </w:r>
          </w:p>
          <w:p w:rsidR="003F0916" w:rsidP="00FB4631" w:rsidRDefault="003F0916" w14:paraId="5836EBB9" w14:textId="77777777"/>
          <w:p w:rsidR="003F0916" w:rsidP="00FB4631" w:rsidRDefault="003F0916" w14:paraId="4DFE03BB" w14:textId="77777777">
            <w:r>
              <w:t>Hillclimb Chicken Horse – A 2D sandbox racing game where you need to replay levels after adding in additional obstacles.</w:t>
            </w:r>
          </w:p>
          <w:p w:rsidRPr="007D56CB" w:rsidR="003F0916" w:rsidP="00FB4631" w:rsidRDefault="003F0916" w14:paraId="24E1E983" w14:textId="77777777"/>
          <w:p w:rsidR="003F0916" w:rsidP="00FB4631" w:rsidRDefault="003F0916" w14:paraId="24853076" w14:textId="09C8127F">
            <w:pPr>
              <w:pStyle w:val="Heading1"/>
            </w:pPr>
            <w:r>
              <w:t xml:space="preserve">To view all projects, visit my website at michael-naidoo.github.io </w:t>
            </w:r>
          </w:p>
        </w:tc>
      </w:tr>
      <w:tr w:rsidRPr="00020BEB" w:rsidR="003F0916" w:rsidTr="03EBBC37" w14:paraId="5CF536D2" w14:textId="77777777">
        <w:trPr>
          <w:trHeight w:val="2189"/>
        </w:trPr>
        <w:tc>
          <w:tcPr>
            <w:tcW w:w="3692" w:type="dxa"/>
            <w:vMerge/>
            <w:tcMar/>
          </w:tcPr>
          <w:p w:rsidRPr="00CA07A7" w:rsidR="003F0916" w:rsidP="00FB4631" w:rsidRDefault="003F0916" w14:paraId="4B4D2DA3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3" w:type="dxa"/>
            <w:vMerge/>
            <w:tcMar/>
          </w:tcPr>
          <w:p w:rsidRPr="00020BEB" w:rsidR="003F0916" w:rsidP="00FB4631" w:rsidRDefault="003F0916" w14:paraId="6ADCA299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Mar/>
          </w:tcPr>
          <w:p w:rsidRPr="00CF2BE7" w:rsidR="003F0916" w:rsidP="00FB4631" w:rsidRDefault="003F0916" w14:paraId="4D33F2C4" w14:textId="5B7A45B0">
            <w:pPr>
              <w:rPr>
                <w:color w:val="auto"/>
                <w:szCs w:val="20"/>
              </w:rPr>
            </w:pPr>
          </w:p>
        </w:tc>
      </w:tr>
      <w:tr w:rsidRPr="00020BEB" w:rsidR="003F0916" w:rsidTr="03EBBC37" w14:paraId="37F87990" w14:textId="77777777">
        <w:trPr>
          <w:trHeight w:val="153"/>
        </w:trPr>
        <w:tc>
          <w:tcPr>
            <w:tcW w:w="3692" w:type="dxa"/>
            <w:vMerge/>
            <w:tcMar/>
          </w:tcPr>
          <w:p w:rsidRPr="00CA07A7" w:rsidR="003F0916" w:rsidP="00FB4631" w:rsidRDefault="003F0916" w14:paraId="46450C87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3" w:type="dxa"/>
            <w:vMerge/>
            <w:tcMar/>
          </w:tcPr>
          <w:p w:rsidRPr="00020BEB" w:rsidR="003F0916" w:rsidP="00FB4631" w:rsidRDefault="003F0916" w14:paraId="61FE62A5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Mar/>
          </w:tcPr>
          <w:p w:rsidR="003F0916" w:rsidP="00FB4631" w:rsidRDefault="003F0916" w14:paraId="771B3858" w14:textId="1C4ADB2E">
            <w:pPr>
              <w:pStyle w:val="Heading1"/>
            </w:pPr>
          </w:p>
        </w:tc>
        <w:tc>
          <w:tcPr>
            <w:tcW w:w="3690" w:type="dxa"/>
            <w:tcMar/>
          </w:tcPr>
          <w:p w:rsidR="003F0916" w:rsidP="00FB4631" w:rsidRDefault="003F0916" w14:paraId="6A4D7117" w14:textId="77777777">
            <w:pPr>
              <w:pStyle w:val="Heading1"/>
            </w:pPr>
          </w:p>
        </w:tc>
      </w:tr>
      <w:tr w:rsidRPr="00020BEB" w:rsidR="003F0916" w:rsidTr="03EBBC37" w14:paraId="5CA3ADEC" w14:textId="77777777">
        <w:trPr>
          <w:trHeight w:val="215"/>
        </w:trPr>
        <w:tc>
          <w:tcPr>
            <w:tcW w:w="3692" w:type="dxa"/>
            <w:vMerge/>
            <w:tcMar/>
          </w:tcPr>
          <w:p w:rsidRPr="00CA07A7" w:rsidR="003F0916" w:rsidP="00FB4631" w:rsidRDefault="003F0916" w14:paraId="525C6CF7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3" w:type="dxa"/>
            <w:vMerge/>
            <w:tcMar/>
          </w:tcPr>
          <w:p w:rsidRPr="00020BEB" w:rsidR="003F0916" w:rsidP="00FB4631" w:rsidRDefault="003F0916" w14:paraId="3ECD2FE6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Mar/>
          </w:tcPr>
          <w:p w:rsidR="003F0916" w:rsidP="00FB4631" w:rsidRDefault="003F0916" w14:paraId="60B3612C" w14:textId="30DD1C83">
            <w:pPr>
              <w:pStyle w:val="Heading1"/>
            </w:pPr>
          </w:p>
        </w:tc>
      </w:tr>
      <w:tr w:rsidRPr="00020BEB" w:rsidR="003F0916" w:rsidTr="03EBBC37" w14:paraId="688088FF" w14:textId="77777777">
        <w:trPr>
          <w:trHeight w:val="80"/>
        </w:trPr>
        <w:tc>
          <w:tcPr>
            <w:tcW w:w="3692" w:type="dxa"/>
            <w:vMerge/>
            <w:tcMar/>
          </w:tcPr>
          <w:p w:rsidRPr="00CA07A7" w:rsidR="003F0916" w:rsidP="00FB4631" w:rsidRDefault="003F0916" w14:paraId="0E5427E1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3" w:type="dxa"/>
            <w:vMerge/>
            <w:tcMar/>
          </w:tcPr>
          <w:p w:rsidRPr="00020BEB" w:rsidR="003F0916" w:rsidP="00FB4631" w:rsidRDefault="003F0916" w14:paraId="4D8AA0DA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Mar/>
          </w:tcPr>
          <w:p w:rsidRPr="00001A61" w:rsidR="003F0916" w:rsidP="00FB4631" w:rsidRDefault="003F0916" w14:paraId="56E69F77" w14:textId="5DA75092"/>
        </w:tc>
      </w:tr>
    </w:tbl>
    <w:p w:rsidRPr="00020BEB" w:rsidR="00871DB8" w:rsidP="00FB4631" w:rsidRDefault="007D56CB" w14:paraId="261486A4" w14:textId="0957F960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8" behindDoc="1" locked="1" layoutInCell="1" allowOverlap="1" wp14:anchorId="0F069A31" wp14:editId="6DBDC45B">
                <wp:simplePos x="0" y="0"/>
                <wp:positionH relativeFrom="page">
                  <wp:posOffset>-10795</wp:posOffset>
                </wp:positionH>
                <wp:positionV relativeFrom="paragraph">
                  <wp:posOffset>-6266180</wp:posOffset>
                </wp:positionV>
                <wp:extent cx="2816225" cy="13448030"/>
                <wp:effectExtent l="0" t="0" r="3175" b="1270"/>
                <wp:wrapNone/>
                <wp:docPr id="2100649984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225" cy="134480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.85pt;margin-top:-493.4pt;width:221.75pt;height:1058.9pt;z-index:-25165516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alt="&quot;&quot;" o:spid="_x0000_s1026" fillcolor="#d3ccf8 [3204]" stroked="f" strokeweight="1pt" w14:anchorId="1DA96C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">
                <w10:wrap anchorx="page"/>
                <w10:anchorlock/>
              </v:rect>
            </w:pict>
          </mc:Fallback>
        </mc:AlternateContent>
      </w:r>
    </w:p>
    <w:sectPr w:rsidRPr="00020BEB" w:rsidR="00871DB8" w:rsidSect="00B06922">
      <w:pgSz w:w="12240" w:h="15840" w:orient="portrait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5010" w:rsidP="00AA35A8" w:rsidRDefault="00955010" w14:paraId="2DC1CD10" w14:textId="77777777">
      <w:pPr>
        <w:spacing w:line="240" w:lineRule="auto"/>
      </w:pPr>
      <w:r>
        <w:separator/>
      </w:r>
    </w:p>
  </w:endnote>
  <w:endnote w:type="continuationSeparator" w:id="0">
    <w:p w:rsidR="00955010" w:rsidP="00AA35A8" w:rsidRDefault="00955010" w14:paraId="2713F5C6" w14:textId="77777777">
      <w:pPr>
        <w:spacing w:line="240" w:lineRule="auto"/>
      </w:pPr>
      <w:r>
        <w:continuationSeparator/>
      </w:r>
    </w:p>
  </w:endnote>
  <w:endnote w:type="continuationNotice" w:id="1">
    <w:p w:rsidR="00955010" w:rsidRDefault="00955010" w14:paraId="7C072658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5010" w:rsidP="00AA35A8" w:rsidRDefault="00955010" w14:paraId="49BB5123" w14:textId="77777777">
      <w:pPr>
        <w:spacing w:line="240" w:lineRule="auto"/>
      </w:pPr>
      <w:r>
        <w:separator/>
      </w:r>
    </w:p>
  </w:footnote>
  <w:footnote w:type="continuationSeparator" w:id="0">
    <w:p w:rsidR="00955010" w:rsidP="00AA35A8" w:rsidRDefault="00955010" w14:paraId="3E4F8851" w14:textId="77777777">
      <w:pPr>
        <w:spacing w:line="240" w:lineRule="auto"/>
      </w:pPr>
      <w:r>
        <w:continuationSeparator/>
      </w:r>
    </w:p>
  </w:footnote>
  <w:footnote w:type="continuationNotice" w:id="1">
    <w:p w:rsidR="00955010" w:rsidRDefault="00955010" w14:paraId="46BD7A6A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 w14:anchorId="7C7DF98C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4.25pt;height:14.25pt;visibility:visible" o:bullet="t" type="#_x0000_t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>
        <v:imagedata o:title="" r:id="rId1"/>
      </v:shape>
    </w:pict>
  </w:numPicBullet>
  <w:numPicBullet w:numPicBulletId="1">
    <w:pict>
      <v:shape id="_x0000_i1026" style="width:13.5pt;height:13.5pt;visibility:visible" o:bullet="t" type="#_x0000_t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>
        <v:imagedata o:title="" r:id="rId2"/>
      </v:shape>
    </w:pict>
  </w:numPicBullet>
  <w:abstractNum xmlns:w="http://schemas.openxmlformats.org/wordprocessingml/2006/main" w:abstractNumId="8">
    <w:nsid w:val="5ed56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1" w16cid:durableId="754008821">
    <w:abstractNumId w:val="1"/>
  </w:num>
  <w:num w:numId="2" w16cid:durableId="1806507031">
    <w:abstractNumId w:val="7"/>
  </w:num>
  <w:num w:numId="3" w16cid:durableId="1774394388">
    <w:abstractNumId w:val="3"/>
  </w:num>
  <w:num w:numId="4" w16cid:durableId="2058429382">
    <w:abstractNumId w:val="4"/>
  </w:num>
  <w:num w:numId="5" w16cid:durableId="537013467">
    <w:abstractNumId w:val="2"/>
  </w:num>
  <w:num w:numId="6" w16cid:durableId="1832286735">
    <w:abstractNumId w:val="5"/>
  </w:num>
  <w:num w:numId="7" w16cid:durableId="909921174">
    <w:abstractNumId w:val="0"/>
  </w:num>
  <w:num w:numId="8" w16cid:durableId="1533300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attachedTemplate r:id="rId1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BD"/>
    <w:rsid w:val="00001A61"/>
    <w:rsid w:val="0000752A"/>
    <w:rsid w:val="000108D2"/>
    <w:rsid w:val="00016465"/>
    <w:rsid w:val="000176BD"/>
    <w:rsid w:val="00020833"/>
    <w:rsid w:val="00020BEB"/>
    <w:rsid w:val="00033263"/>
    <w:rsid w:val="000334C1"/>
    <w:rsid w:val="00063507"/>
    <w:rsid w:val="000873F6"/>
    <w:rsid w:val="000968D6"/>
    <w:rsid w:val="000B286F"/>
    <w:rsid w:val="000D134B"/>
    <w:rsid w:val="0010041D"/>
    <w:rsid w:val="00102B3E"/>
    <w:rsid w:val="001052AA"/>
    <w:rsid w:val="00105884"/>
    <w:rsid w:val="00121919"/>
    <w:rsid w:val="00124ED6"/>
    <w:rsid w:val="00157511"/>
    <w:rsid w:val="001664CB"/>
    <w:rsid w:val="00167789"/>
    <w:rsid w:val="00194704"/>
    <w:rsid w:val="001B160B"/>
    <w:rsid w:val="001E267E"/>
    <w:rsid w:val="001F0FFE"/>
    <w:rsid w:val="00203213"/>
    <w:rsid w:val="002236D5"/>
    <w:rsid w:val="0023757B"/>
    <w:rsid w:val="00243756"/>
    <w:rsid w:val="00250608"/>
    <w:rsid w:val="00251A0C"/>
    <w:rsid w:val="00253CBD"/>
    <w:rsid w:val="0027193E"/>
    <w:rsid w:val="002A1D81"/>
    <w:rsid w:val="002A7891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7F92"/>
    <w:rsid w:val="003F0916"/>
    <w:rsid w:val="003F1D3E"/>
    <w:rsid w:val="0041245C"/>
    <w:rsid w:val="00413BF1"/>
    <w:rsid w:val="00415CF3"/>
    <w:rsid w:val="00425627"/>
    <w:rsid w:val="00427300"/>
    <w:rsid w:val="00434915"/>
    <w:rsid w:val="00453A7B"/>
    <w:rsid w:val="00457ADE"/>
    <w:rsid w:val="00462350"/>
    <w:rsid w:val="00463060"/>
    <w:rsid w:val="00464B92"/>
    <w:rsid w:val="00470744"/>
    <w:rsid w:val="00476CD2"/>
    <w:rsid w:val="004936B2"/>
    <w:rsid w:val="004A28EA"/>
    <w:rsid w:val="004D5532"/>
    <w:rsid w:val="005138CD"/>
    <w:rsid w:val="00524297"/>
    <w:rsid w:val="005273AD"/>
    <w:rsid w:val="00537559"/>
    <w:rsid w:val="00552CAA"/>
    <w:rsid w:val="00562609"/>
    <w:rsid w:val="00572E23"/>
    <w:rsid w:val="00580FD9"/>
    <w:rsid w:val="00583F2A"/>
    <w:rsid w:val="005C70CA"/>
    <w:rsid w:val="00607A35"/>
    <w:rsid w:val="00626B3C"/>
    <w:rsid w:val="00660FBB"/>
    <w:rsid w:val="00661692"/>
    <w:rsid w:val="0069541B"/>
    <w:rsid w:val="006A1E18"/>
    <w:rsid w:val="006A37C0"/>
    <w:rsid w:val="006A78B9"/>
    <w:rsid w:val="006C5F9F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D56CB"/>
    <w:rsid w:val="007D7F15"/>
    <w:rsid w:val="007E3DA2"/>
    <w:rsid w:val="00800960"/>
    <w:rsid w:val="008021AE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A171A"/>
    <w:rsid w:val="008A34AC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55010"/>
    <w:rsid w:val="00973FF7"/>
    <w:rsid w:val="00975E79"/>
    <w:rsid w:val="009805B1"/>
    <w:rsid w:val="009A0C7F"/>
    <w:rsid w:val="009B4B3C"/>
    <w:rsid w:val="009B55A3"/>
    <w:rsid w:val="009C44E8"/>
    <w:rsid w:val="009D646A"/>
    <w:rsid w:val="00A452BD"/>
    <w:rsid w:val="00A633B0"/>
    <w:rsid w:val="00A82BE7"/>
    <w:rsid w:val="00A90A97"/>
    <w:rsid w:val="00AA1166"/>
    <w:rsid w:val="00AA35A8"/>
    <w:rsid w:val="00AB0853"/>
    <w:rsid w:val="00AD515D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E3D46"/>
    <w:rsid w:val="00BE446F"/>
    <w:rsid w:val="00BE5968"/>
    <w:rsid w:val="00BF3DBB"/>
    <w:rsid w:val="00C0565B"/>
    <w:rsid w:val="00C163A1"/>
    <w:rsid w:val="00C62E97"/>
    <w:rsid w:val="00C822BF"/>
    <w:rsid w:val="00C90004"/>
    <w:rsid w:val="00CA07A7"/>
    <w:rsid w:val="00CA61BE"/>
    <w:rsid w:val="00CB1800"/>
    <w:rsid w:val="00CB3E40"/>
    <w:rsid w:val="00CF22B3"/>
    <w:rsid w:val="00CF2BE7"/>
    <w:rsid w:val="00D00780"/>
    <w:rsid w:val="00D00CD9"/>
    <w:rsid w:val="00D15AAE"/>
    <w:rsid w:val="00D22971"/>
    <w:rsid w:val="00D3419C"/>
    <w:rsid w:val="00D60B19"/>
    <w:rsid w:val="00D62EEF"/>
    <w:rsid w:val="00D66501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6AA8"/>
    <w:rsid w:val="00EA731B"/>
    <w:rsid w:val="00EA7A22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732FF"/>
    <w:rsid w:val="00F82629"/>
    <w:rsid w:val="00FA1C9A"/>
    <w:rsid w:val="00FB4631"/>
    <w:rsid w:val="00FC013B"/>
    <w:rsid w:val="00FD3385"/>
    <w:rsid w:val="00FD56F7"/>
    <w:rsid w:val="00FD73C5"/>
    <w:rsid w:val="00FF5D58"/>
    <w:rsid w:val="00FF5EC5"/>
    <w:rsid w:val="039D2A65"/>
    <w:rsid w:val="03EBBC37"/>
    <w:rsid w:val="040652A3"/>
    <w:rsid w:val="05C8E744"/>
    <w:rsid w:val="0BFF6946"/>
    <w:rsid w:val="0E292A1F"/>
    <w:rsid w:val="12EC6729"/>
    <w:rsid w:val="1461E2F6"/>
    <w:rsid w:val="1B95C0B5"/>
    <w:rsid w:val="1DBCBC11"/>
    <w:rsid w:val="220580FD"/>
    <w:rsid w:val="22869008"/>
    <w:rsid w:val="22F04694"/>
    <w:rsid w:val="24B2698A"/>
    <w:rsid w:val="2A6B11C5"/>
    <w:rsid w:val="2EEA1557"/>
    <w:rsid w:val="34C479AF"/>
    <w:rsid w:val="3C87F762"/>
    <w:rsid w:val="3F62D79C"/>
    <w:rsid w:val="43388CDA"/>
    <w:rsid w:val="4CEC25DB"/>
    <w:rsid w:val="57C00615"/>
    <w:rsid w:val="5AE5670E"/>
    <w:rsid w:val="5B58349F"/>
    <w:rsid w:val="5EB2C354"/>
    <w:rsid w:val="5EFA22C9"/>
    <w:rsid w:val="5FC20B65"/>
    <w:rsid w:val="5FE412E0"/>
    <w:rsid w:val="61A034EC"/>
    <w:rsid w:val="61A034EC"/>
    <w:rsid w:val="65058A06"/>
    <w:rsid w:val="67541D9D"/>
    <w:rsid w:val="68088626"/>
    <w:rsid w:val="6821C6FD"/>
    <w:rsid w:val="6EAE9ADA"/>
    <w:rsid w:val="711019A2"/>
    <w:rsid w:val="770ED971"/>
    <w:rsid w:val="7A291839"/>
    <w:rsid w:val="7C2B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9E8EE1"/>
  <w15:chartTrackingRefBased/>
  <w15:docId w15:val="{A00FAE92-3025-47D3-B850-C6743ABB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6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uiPriority="7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4" w:semiHidden="1" w:unhideWhenUsed="1" w:qFormat="1"/>
    <w:lsdException w:name="Date" w:uiPriority="3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5" w:semiHidden="1" w:qFormat="1"/>
    <w:lsdException w:name="Emphasis" w:uiPriority="20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hAnsiTheme="majorHAnsi" w:eastAsiaTheme="majorEastAsia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hAnsiTheme="majorHAnsi" w:eastAsiaTheme="majorEastAsia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i/>
      <w:color w:val="FFFFFF" w:themeColor="background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hAnsiTheme="majorHAnsi" w:eastAsiaTheme="majorEastAsia" w:cstheme="majorBidi"/>
      <w:b/>
      <w:kern w:val="28"/>
      <w:sz w:val="9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6C53"/>
    <w:rPr>
      <w:rFonts w:asciiTheme="majorHAnsi" w:hAnsiTheme="majorHAnsi" w:eastAsiaTheme="majorEastAsia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933EF6"/>
    <w:rPr>
      <w:rFonts w:asciiTheme="majorHAnsi" w:hAnsiTheme="majorHAnsi" w:eastAsiaTheme="majorEastAsia" w:cstheme="majorBidi"/>
      <w:b/>
      <w:caps/>
      <w:color w:val="000000" w:themeColor="text1"/>
      <w:spacing w:val="20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33EF6"/>
    <w:rPr>
      <w:rFonts w:asciiTheme="majorHAnsi" w:hAnsiTheme="majorHAnsi" w:eastAsiaTheme="majorEastAsia" w:cstheme="majorBidi"/>
      <w:color w:val="000000" w:themeColor="text1"/>
      <w:sz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46F61"/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6F61"/>
    <w:rPr>
      <w:rFonts w:asciiTheme="majorHAnsi" w:hAnsiTheme="majorHAnsi" w:eastAsiaTheme="majorEastAsia" w:cstheme="majorBidi"/>
      <w:b/>
      <w:caps/>
      <w:color w:val="FFFFFF" w:themeColor="background1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46F61"/>
    <w:rPr>
      <w:rFonts w:asciiTheme="majorHAnsi" w:hAnsiTheme="majorHAnsi" w:eastAsiaTheme="majorEastAsia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styleId="Name" w:customStyle="1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styleId="NameChar" w:customStyle="1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styleId="Spacer" w:customStyle="1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styleId="BulletedList" w:customStyle="1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styleId="BulletList" w:customStyle="1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styleId="Years" w:customStyle="1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styleId="NotBold" w:customStyle="1">
    <w:name w:val="Not Bold"/>
    <w:uiPriority w:val="1"/>
    <w:qFormat/>
    <w:rsid w:val="00771A46"/>
    <w:rPr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AD5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linkedin.com/in/michael-naidoo-74123b22a/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\AppData\Roaming\Microsoft\Templates\Color%20block%20UIUX%20designer%20resum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Color block UIUX designer resume.dotx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naidoo</dc:creator>
  <keywords/>
  <dc:description/>
  <lastModifiedBy>michael naidoo</lastModifiedBy>
  <revision>8</revision>
  <lastPrinted>2026-01-14T08:21:00.0000000Z</lastPrinted>
  <dcterms:created xsi:type="dcterms:W3CDTF">2026-01-14T08:20:00.0000000Z</dcterms:created>
  <dcterms:modified xsi:type="dcterms:W3CDTF">2026-02-17T10:10:19.7609490Z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931e258d-b594-46f7-bc3a-7e6ff40b7ff4</vt:lpwstr>
  </property>
</Properties>
</file>